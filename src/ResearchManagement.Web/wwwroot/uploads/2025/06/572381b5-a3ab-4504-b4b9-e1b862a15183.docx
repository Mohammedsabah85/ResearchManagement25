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40C91" w14:textId="1D768F30" w:rsidR="0020728B" w:rsidRPr="00B62156" w:rsidRDefault="009F3F00">
      <w:r>
        <w:rPr>
          <w:noProof/>
        </w:rPr>
        <w:pict w14:anchorId="1B260ABC">
          <v:group id="Group 8" o:spid="_x0000_s2051" alt="decorative elements&#10;" style="position:absolute;margin-left:0;margin-top:-36.25pt;width:257.65pt;height:11in;z-index:-251657216;mso-width-percent:420;mso-height-percent:1000;mso-position-horizont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">
            <v:rect id="Rectangle 604" o:spid="_x0000_s2052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" fillcolor="#002060" stroked="f"/>
            <v:group id="Group 1" o:spid="_x0000_s2053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<v:shape id="Freeform 605" o:spid="_x0000_s2054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" path="m,44c46,22,46,22,46,22,90,,144,18,167,63v,,,,,c179,88,209,99,235,88v11,-5,11,-5,11,-5c277,70,313,90,319,123v,,,,,c324,151,349,171,378,167v23,-3,23,-3,23,-3c424,161,447,175,456,196v50,120,50,120,50,120c506,405,506,405,506,405,,405,,405,,405l,44xe" fillcolor="#f60" stroked="f">
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</v:shape>
              <v:shape id="Freeform 606" o:spid="_x0000_s2055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" path="m446,28c420,17,420,17,420,17,378,,331,21,316,63v-7,19,-7,19,-7,19c293,125,244,146,202,127v,,,,,c164,110,119,125,100,161,,344,,344,,344v446,,446,,446,l446,28xe" fillcolor="#a5a5a5 [2092]" stroked="f">
                <v:path arrowok="t" o:connecttype="custom" o:connectlocs="2876088,179189;2708424,108794;2037766,403176;1992626,524769;1302623,812752;1302623,812752;644863,1030339;0,2201470;2876088,2201470;2876088,179189" o:connectangles="0,0,0,0,0,0,0,0,0,0"/>
              </v:shape>
              <v:shape id="Freeform 608" o:spid="_x0000_s2056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" path="m440,202c416,153,416,153,416,153,405,130,377,120,354,132v-22,11,-22,11,-22,11c306,156,275,142,267,115v,,,,,c260,89,232,75,207,85v-9,3,-9,3,-9,3c176,97,151,87,140,66v,,,,,c118,22,69,,22,14,,20,,20,,20,,202,,202,,202r440,xe" fillcolor="#0070c0" stroked="f">
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</v:shape>
            </v:group>
            <v:shape id="Freeform 5" o:spid="_x0000_s2057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" path="m,412v33,13,33,13,33,13c85,446,143,420,162,368v9,-24,9,-24,9,-24c190,290,252,265,304,288v,,,,,c351,309,406,291,431,246,506,108,506,108,506,108,506,,506,,506,,,,,,,l,412xe" fillcolor="#f60" stroked="f">
              <v:path arrowok="t" o:connecttype="custom" o:connectlocs="0,2685171;213430,2769897;1047746,2398405;1105954,2241988;1966140,1877013;1966140,1877013;2787521,1603282;3272589,703880;3272589,0;0,0;0,2685171" o:connectangles="0,0,0,0,0,0,0,0,0,0,0"/>
            </v:shape>
            <w10:wrap anchorx="page"/>
            <w10:anchorlock/>
          </v:group>
        </w:pict>
      </w:r>
    </w:p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850"/>
        <w:gridCol w:w="3562"/>
        <w:gridCol w:w="417"/>
        <w:gridCol w:w="6075"/>
      </w:tblGrid>
      <w:tr w:rsidR="001026A6" w14:paraId="7983309B" w14:textId="77777777" w:rsidTr="00896377">
        <w:trPr>
          <w:trHeight w:val="993"/>
          <w:jc w:val="center"/>
        </w:trPr>
        <w:tc>
          <w:tcPr>
            <w:tcW w:w="4320" w:type="dxa"/>
            <w:gridSpan w:val="2"/>
            <w:vAlign w:val="center"/>
          </w:tcPr>
          <w:p w14:paraId="4DF300A0" w14:textId="718F80E6" w:rsidR="001026A6" w:rsidRDefault="009F3F00" w:rsidP="00A344FF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</w:r>
            <w:r>
              <w:pict w14:anchorId="64CEEE0E">
                <v:oval id="Oval 1" o:spid="_x0000_s2050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" strokecolor="#071921 [1604]" strokeweight="1pt">
                  <v:fill r:id="rId11" o:title="" recolor="t" rotate="t" type="frame"/>
                  <v:stroke joinstyle="miter"/>
                  <w10:wrap type="none"/>
                  <w10:anchorlock/>
                </v:oval>
              </w:pict>
            </w:r>
          </w:p>
        </w:tc>
        <w:tc>
          <w:tcPr>
            <w:tcW w:w="408" w:type="dxa"/>
            <w:vMerge w:val="restart"/>
          </w:tcPr>
          <w:p w14:paraId="7E6BCDD1" w14:textId="77777777" w:rsidR="001026A6" w:rsidRDefault="001026A6" w:rsidP="00A344F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48" w:type="dxa"/>
            <w:vMerge w:val="restart"/>
          </w:tcPr>
          <w:p w14:paraId="08C3C703" w14:textId="058AE39D" w:rsidR="001026A6" w:rsidRPr="00896377" w:rsidRDefault="00896377" w:rsidP="00896377">
            <w:pPr>
              <w:pStyle w:val="Title"/>
              <w:rPr>
                <w:lang w:val="en-US"/>
              </w:rPr>
            </w:pPr>
            <w:r w:rsidRPr="00896377">
              <w:rPr>
                <w:lang w:val="en-US"/>
              </w:rPr>
              <w:t>Asst. Prof. Dr. Ghassan A. Bilal</w:t>
            </w:r>
          </w:p>
          <w:p w14:paraId="59B669C6" w14:textId="5913CF71" w:rsidR="001026A6" w:rsidRDefault="00A45753" w:rsidP="00A344FF">
            <w:pPr>
              <w:pStyle w:val="Heading1"/>
            </w:pPr>
            <w:r>
              <w:t>Position</w:t>
            </w:r>
          </w:p>
          <w:p w14:paraId="680A125E" w14:textId="674B5F87" w:rsidR="00A45753" w:rsidRPr="00A45753" w:rsidRDefault="00A45753" w:rsidP="00A45753">
            <w:pPr>
              <w:spacing w:after="0" w:line="390" w:lineRule="atLeast"/>
              <w:rPr>
                <w:rFonts w:ascii="Roboto" w:hAnsi="Roboto"/>
                <w:b/>
                <w:bCs/>
                <w:caps/>
                <w:sz w:val="18"/>
                <w:szCs w:val="18"/>
                <w:lang w:val="en-US"/>
              </w:rPr>
            </w:pPr>
            <w:r w:rsidRPr="00A45753">
              <w:rPr>
                <w:rFonts w:ascii="Roboto" w:hAnsi="Roboto"/>
                <w:caps/>
                <w:sz w:val="18"/>
                <w:szCs w:val="18"/>
                <w:lang w:val="en-US"/>
              </w:rPr>
              <w:t xml:space="preserve">DEAN OF </w:t>
            </w:r>
            <w:r w:rsidRPr="00A45753">
              <w:rPr>
                <w:rFonts w:ascii="Roboto" w:hAnsi="Roboto"/>
                <w:b/>
                <w:bCs/>
                <w:caps/>
                <w:sz w:val="18"/>
                <w:szCs w:val="18"/>
                <w:lang w:val="en-US"/>
              </w:rPr>
              <w:t>ELECTROMECHANICAL ENGINEERING DEPARTMENT</w:t>
            </w:r>
          </w:p>
          <w:p w14:paraId="6E490D82" w14:textId="77777777" w:rsidR="001026A6" w:rsidRDefault="00A344FF" w:rsidP="00A344FF">
            <w:pPr>
              <w:pStyle w:val="Heading1"/>
            </w:pPr>
            <w:sdt>
              <w:sdtPr>
                <w:id w:val="-381948524"/>
                <w:placeholder>
                  <w:docPart w:val="23C0FF900558493D87239B9A1957DFD9"/>
                </w:placeholder>
                <w:temporary/>
                <w:showingPlcHdr/>
                <w15:appearance w15:val="hidden"/>
              </w:sdtPr>
              <w:sdtContent>
                <w:r w:rsidR="001026A6" w:rsidRPr="000F7D04">
                  <w:t>Education</w:t>
                </w:r>
              </w:sdtContent>
            </w:sdt>
          </w:p>
          <w:p w14:paraId="039838EE" w14:textId="487BC1A7" w:rsidR="001026A6" w:rsidRPr="00F51250" w:rsidRDefault="001026A6" w:rsidP="00A344FF">
            <w:pPr>
              <w:pStyle w:val="Heading2"/>
            </w:pPr>
          </w:p>
          <w:p w14:paraId="3F44E303" w14:textId="4EC0F75D" w:rsidR="00A45753" w:rsidRDefault="00A45753" w:rsidP="00FA0677">
            <w:pPr>
              <w:pStyle w:val="ListBullet"/>
              <w:tabs>
                <w:tab w:val="clear" w:pos="360"/>
                <w:tab w:val="num" w:pos="282"/>
              </w:tabs>
              <w:ind w:left="12" w:firstLine="0"/>
            </w:pPr>
            <w:r>
              <w:t>PhD, Electrical and Computer Engineering, Western Michigan University,USA, 2019.</w:t>
            </w:r>
          </w:p>
          <w:p w14:paraId="4DD214F1" w14:textId="0DF1F49B" w:rsidR="00A45753" w:rsidRDefault="00A45753" w:rsidP="00FA0677">
            <w:pPr>
              <w:pStyle w:val="ListBullet"/>
              <w:tabs>
                <w:tab w:val="clear" w:pos="360"/>
                <w:tab w:val="num" w:pos="282"/>
              </w:tabs>
              <w:ind w:left="12" w:firstLine="0"/>
            </w:pPr>
            <w:r>
              <w:t>Msc, Electromechanical Engineering, University of Technology, 2008.</w:t>
            </w:r>
          </w:p>
          <w:p w14:paraId="01CCA9F4" w14:textId="164192C3" w:rsidR="001026A6" w:rsidRDefault="00A45753" w:rsidP="00FA0677">
            <w:pPr>
              <w:pStyle w:val="ListBullet"/>
              <w:tabs>
                <w:tab w:val="clear" w:pos="360"/>
                <w:tab w:val="num" w:pos="282"/>
              </w:tabs>
              <w:ind w:left="12" w:firstLine="0"/>
            </w:pPr>
            <w:r>
              <w:t>Bsc, Electrical Engineering, University of Technology, 2004.</w:t>
            </w:r>
          </w:p>
          <w:p w14:paraId="23A09E8E" w14:textId="73E4A22F" w:rsidR="001026A6" w:rsidRPr="000F7D04" w:rsidRDefault="00A45753" w:rsidP="00A344FF">
            <w:pPr>
              <w:pStyle w:val="Heading1"/>
            </w:pPr>
            <w:r>
              <w:t>Research interests</w:t>
            </w:r>
          </w:p>
          <w:p w14:paraId="17139F74" w14:textId="441C1438" w:rsidR="00A45753" w:rsidRPr="00A45753" w:rsidRDefault="00A45753" w:rsidP="00A45753">
            <w:pPr>
              <w:spacing w:after="0"/>
              <w:rPr>
                <w:lang w:val="en-US"/>
              </w:rPr>
            </w:pPr>
            <w:r w:rsidRPr="00A45753">
              <w:rPr>
                <w:lang w:val="en-US"/>
              </w:rPr>
              <w:t>•Renewable energy</w:t>
            </w:r>
          </w:p>
          <w:p w14:paraId="66D8E7E6" w14:textId="77777777" w:rsidR="00A45753" w:rsidRPr="00A45753" w:rsidRDefault="00A45753" w:rsidP="00A45753">
            <w:pPr>
              <w:spacing w:after="0"/>
              <w:rPr>
                <w:lang w:val="en-US"/>
              </w:rPr>
            </w:pPr>
            <w:r w:rsidRPr="00A45753">
              <w:rPr>
                <w:lang w:val="en-US"/>
              </w:rPr>
              <w:t>•Electromagnetic Fields</w:t>
            </w:r>
          </w:p>
          <w:p w14:paraId="2A455CB0" w14:textId="77777777" w:rsidR="00A45753" w:rsidRPr="00A45753" w:rsidRDefault="00A45753" w:rsidP="00A45753">
            <w:pPr>
              <w:spacing w:after="0"/>
              <w:rPr>
                <w:lang w:val="en-US"/>
              </w:rPr>
            </w:pPr>
            <w:r w:rsidRPr="00A45753">
              <w:rPr>
                <w:lang w:val="en-US"/>
              </w:rPr>
              <w:t>• Power Systems analysis</w:t>
            </w:r>
          </w:p>
          <w:p w14:paraId="4201A8A0" w14:textId="77777777" w:rsidR="00A45753" w:rsidRPr="00A45753" w:rsidRDefault="00A45753" w:rsidP="00A45753">
            <w:pPr>
              <w:spacing w:after="0"/>
              <w:rPr>
                <w:lang w:val="en-US"/>
              </w:rPr>
            </w:pPr>
            <w:r w:rsidRPr="00A45753">
              <w:rPr>
                <w:lang w:val="en-US"/>
              </w:rPr>
              <w:t>• Control Systems</w:t>
            </w:r>
          </w:p>
          <w:p w14:paraId="54AED00D" w14:textId="77777777" w:rsidR="00A45753" w:rsidRPr="00A45753" w:rsidRDefault="00A45753" w:rsidP="00A45753">
            <w:pPr>
              <w:spacing w:after="0"/>
              <w:rPr>
                <w:lang w:val="en-US"/>
              </w:rPr>
            </w:pPr>
            <w:r w:rsidRPr="00A45753">
              <w:rPr>
                <w:lang w:val="en-US"/>
              </w:rPr>
              <w:t>• Micro-Grids Networks</w:t>
            </w:r>
          </w:p>
          <w:p w14:paraId="517058F7" w14:textId="77777777" w:rsidR="00A45753" w:rsidRPr="00A45753" w:rsidRDefault="00A45753" w:rsidP="00A45753">
            <w:pPr>
              <w:spacing w:after="0"/>
              <w:rPr>
                <w:lang w:val="en-US"/>
              </w:rPr>
            </w:pPr>
            <w:r w:rsidRPr="00A45753">
              <w:rPr>
                <w:lang w:val="en-US"/>
              </w:rPr>
              <w:t>• Power Systems Stability</w:t>
            </w:r>
          </w:p>
          <w:p w14:paraId="726E3FD8" w14:textId="43B34D63" w:rsidR="001026A6" w:rsidRDefault="00A45753" w:rsidP="00A45753">
            <w:pPr>
              <w:spacing w:after="0"/>
              <w:rPr>
                <w:lang w:val="en-US"/>
              </w:rPr>
            </w:pPr>
            <w:r w:rsidRPr="00A45753">
              <w:rPr>
                <w:lang w:val="en-US"/>
              </w:rPr>
              <w:t>• Smart grid optimal power flow</w:t>
            </w:r>
          </w:p>
          <w:p w14:paraId="0A9444E6" w14:textId="409D2E86" w:rsidR="001026A6" w:rsidRDefault="001026A6" w:rsidP="00A344FF"/>
          <w:p w14:paraId="6B041950" w14:textId="76067AD2" w:rsidR="00FA0677" w:rsidRPr="00FA0677" w:rsidRDefault="00FA0677" w:rsidP="00FA0677">
            <w:pPr>
              <w:pStyle w:val="Heading1"/>
            </w:pPr>
            <w:r>
              <w:t>Department Name</w:t>
            </w:r>
          </w:p>
          <w:p w14:paraId="660C27D4" w14:textId="77777777" w:rsidR="001026A6" w:rsidRDefault="00FA0677" w:rsidP="00A344F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Roboto" w:hAnsi="Roboto"/>
                <w:b/>
                <w:bCs/>
                <w:caps/>
                <w:sz w:val="18"/>
                <w:szCs w:val="18"/>
                <w:lang w:val="en-US"/>
              </w:rPr>
            </w:pPr>
            <w:r w:rsidRPr="00A45753">
              <w:rPr>
                <w:rFonts w:ascii="Roboto" w:hAnsi="Roboto"/>
                <w:b/>
                <w:bCs/>
                <w:caps/>
                <w:sz w:val="18"/>
                <w:szCs w:val="18"/>
                <w:lang w:val="en-US"/>
              </w:rPr>
              <w:t>ELECTROMECHANICAL ENGINEERING DEPARTMENT</w:t>
            </w:r>
          </w:p>
          <w:p w14:paraId="4C0FBE03" w14:textId="50AC22CA" w:rsidR="00FA0677" w:rsidRDefault="00FA0677" w:rsidP="00A344F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Roboto" w:hAnsi="Roboto"/>
                <w:b/>
                <w:bCs/>
                <w:caps/>
                <w:sz w:val="18"/>
                <w:szCs w:val="18"/>
                <w:lang w:val="en-US"/>
              </w:rPr>
            </w:pPr>
            <w:r w:rsidRPr="00896377">
              <w:t>https://eme.uotechnology.edu.iq/</w:t>
            </w:r>
          </w:p>
          <w:p w14:paraId="12F96643" w14:textId="1F2EAF8F" w:rsidR="00FA0677" w:rsidRPr="00FA0677" w:rsidRDefault="00FA0677" w:rsidP="00FA0677">
            <w:pPr>
              <w:pStyle w:val="Heading1"/>
            </w:pPr>
            <w:r>
              <w:t>University Name</w:t>
            </w:r>
          </w:p>
          <w:p w14:paraId="2E26A5E0" w14:textId="09CE61A0" w:rsidR="00FA0677" w:rsidRDefault="00FA0677" w:rsidP="00FA067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Roboto" w:hAnsi="Roboto"/>
                <w:b/>
                <w:bCs/>
                <w:caps/>
                <w:sz w:val="18"/>
                <w:szCs w:val="18"/>
                <w:lang w:val="en-US"/>
              </w:rPr>
            </w:pPr>
            <w:r>
              <w:rPr>
                <w:rFonts w:ascii="Roboto" w:hAnsi="Roboto"/>
                <w:b/>
                <w:bCs/>
                <w:caps/>
                <w:sz w:val="18"/>
                <w:szCs w:val="18"/>
                <w:lang w:val="en-US"/>
              </w:rPr>
              <w:t>university of thechnology- Iraq</w:t>
            </w:r>
          </w:p>
          <w:p w14:paraId="4D83F338" w14:textId="15614BF8" w:rsidR="00FA0677" w:rsidRDefault="00FA0677" w:rsidP="00FA067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Roboto" w:hAnsi="Roboto"/>
                <w:b/>
                <w:bCs/>
                <w:caps/>
                <w:sz w:val="18"/>
                <w:szCs w:val="18"/>
                <w:lang w:val="en-US"/>
              </w:rPr>
            </w:pPr>
            <w:r w:rsidRPr="00896377">
              <w:t>https://uotechnology.edu.iq/</w:t>
            </w:r>
          </w:p>
          <w:p w14:paraId="394531F8" w14:textId="77777777" w:rsidR="00FA0677" w:rsidRDefault="00FA0677" w:rsidP="00FA067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Roboto" w:hAnsi="Roboto"/>
                <w:b/>
                <w:bCs/>
                <w:caps/>
                <w:sz w:val="18"/>
                <w:szCs w:val="18"/>
                <w:lang w:val="en-US"/>
              </w:rPr>
            </w:pPr>
          </w:p>
          <w:p w14:paraId="79E5A1F5" w14:textId="1BB63CBF" w:rsidR="00FA0677" w:rsidRPr="00590471" w:rsidRDefault="00FA0677" w:rsidP="00FA0677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1026A6" w14:paraId="6AFD9959" w14:textId="77777777" w:rsidTr="00896377">
        <w:trPr>
          <w:trHeight w:val="737"/>
          <w:jc w:val="center"/>
        </w:trPr>
        <w:tc>
          <w:tcPr>
            <w:tcW w:w="4320" w:type="dxa"/>
            <w:gridSpan w:val="2"/>
            <w:tcMar>
              <w:left w:w="0" w:type="dxa"/>
              <w:right w:w="0" w:type="dxa"/>
            </w:tcMar>
          </w:tcPr>
          <w:p w14:paraId="38ECAD36" w14:textId="77777777" w:rsidR="001026A6" w:rsidRDefault="001026A6" w:rsidP="00A344F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08" w:type="dxa"/>
            <w:vMerge/>
            <w:tcBorders>
              <w:bottom w:val="nil"/>
            </w:tcBorders>
          </w:tcPr>
          <w:p w14:paraId="6ABDB0AE" w14:textId="77777777" w:rsidR="001026A6" w:rsidRDefault="001026A6" w:rsidP="00A344F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48" w:type="dxa"/>
            <w:vMerge/>
            <w:tcBorders>
              <w:bottom w:val="nil"/>
            </w:tcBorders>
          </w:tcPr>
          <w:p w14:paraId="0A2FE8AB" w14:textId="77777777" w:rsidR="001026A6" w:rsidRPr="00222466" w:rsidRDefault="001026A6" w:rsidP="00A344FF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1026A6" w14:paraId="0312058F" w14:textId="77777777" w:rsidTr="00896377">
        <w:trPr>
          <w:trHeight w:val="543"/>
          <w:jc w:val="center"/>
        </w:trPr>
        <w:tc>
          <w:tcPr>
            <w:tcW w:w="832" w:type="dxa"/>
            <w:vAlign w:val="center"/>
          </w:tcPr>
          <w:p w14:paraId="1DF0D223" w14:textId="77777777" w:rsidR="001026A6" w:rsidRPr="00222466" w:rsidRDefault="001026A6" w:rsidP="00A344FF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1882DED9" wp14:editId="6FABDEAE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8" w:type="dxa"/>
            <w:vAlign w:val="center"/>
          </w:tcPr>
          <w:p w14:paraId="16DA6782" w14:textId="6F280B46" w:rsidR="001026A6" w:rsidRPr="00071E84" w:rsidRDefault="00896377" w:rsidP="00A344FF">
            <w:pPr>
              <w:pStyle w:val="Information"/>
            </w:pPr>
            <w:r w:rsidRPr="00896377">
              <w:t>University of Technology, Al-Sinaa St, Baghdad, Iraq</w:t>
            </w:r>
          </w:p>
        </w:tc>
        <w:tc>
          <w:tcPr>
            <w:tcW w:w="408" w:type="dxa"/>
            <w:vMerge/>
          </w:tcPr>
          <w:p w14:paraId="53C1A88A" w14:textId="77777777" w:rsidR="001026A6" w:rsidRDefault="001026A6" w:rsidP="00A344F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48" w:type="dxa"/>
            <w:vMerge/>
          </w:tcPr>
          <w:p w14:paraId="476B8675" w14:textId="77777777" w:rsidR="001026A6" w:rsidRDefault="001026A6" w:rsidP="00A344FF">
            <w:pPr>
              <w:pStyle w:val="Heading1"/>
            </w:pPr>
          </w:p>
        </w:tc>
      </w:tr>
      <w:tr w:rsidR="001026A6" w14:paraId="26A061C8" w14:textId="77777777" w:rsidTr="00896377">
        <w:trPr>
          <w:trHeight w:val="183"/>
          <w:jc w:val="center"/>
        </w:trPr>
        <w:tc>
          <w:tcPr>
            <w:tcW w:w="4320" w:type="dxa"/>
            <w:gridSpan w:val="2"/>
            <w:vAlign w:val="center"/>
          </w:tcPr>
          <w:p w14:paraId="656BE443" w14:textId="77777777" w:rsidR="001026A6" w:rsidRDefault="001026A6" w:rsidP="00A344FF">
            <w:pPr>
              <w:pStyle w:val="NoSpacing"/>
            </w:pPr>
          </w:p>
        </w:tc>
        <w:tc>
          <w:tcPr>
            <w:tcW w:w="408" w:type="dxa"/>
            <w:vMerge/>
          </w:tcPr>
          <w:p w14:paraId="7720C9B6" w14:textId="77777777" w:rsidR="001026A6" w:rsidRDefault="001026A6" w:rsidP="00A344F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48" w:type="dxa"/>
            <w:vMerge/>
          </w:tcPr>
          <w:p w14:paraId="3FE74720" w14:textId="77777777" w:rsidR="001026A6" w:rsidRDefault="001026A6" w:rsidP="00A344FF">
            <w:pPr>
              <w:pStyle w:val="Heading1"/>
            </w:pPr>
          </w:p>
        </w:tc>
      </w:tr>
      <w:tr w:rsidR="001026A6" w14:paraId="1A58A767" w14:textId="77777777" w:rsidTr="00896377">
        <w:trPr>
          <w:trHeight w:val="624"/>
          <w:jc w:val="center"/>
        </w:trPr>
        <w:tc>
          <w:tcPr>
            <w:tcW w:w="832" w:type="dxa"/>
            <w:vAlign w:val="center"/>
          </w:tcPr>
          <w:p w14:paraId="71D3F03F" w14:textId="77777777" w:rsidR="001026A6" w:rsidRPr="00222466" w:rsidRDefault="001026A6" w:rsidP="00A344FF">
            <w:pPr>
              <w:pStyle w:val="Information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2F8AADBA" wp14:editId="76377D6D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8" w:type="dxa"/>
            <w:vAlign w:val="center"/>
          </w:tcPr>
          <w:p w14:paraId="6AB4A2BC" w14:textId="431B2DD2" w:rsidR="001026A6" w:rsidRPr="00222466" w:rsidRDefault="00896377" w:rsidP="00A344FF">
            <w:pPr>
              <w:pStyle w:val="Information"/>
            </w:pPr>
            <w:r w:rsidRPr="00896377">
              <w:t>+964 774 084 3312</w:t>
            </w:r>
          </w:p>
        </w:tc>
        <w:tc>
          <w:tcPr>
            <w:tcW w:w="408" w:type="dxa"/>
            <w:vMerge/>
          </w:tcPr>
          <w:p w14:paraId="2ED3FE42" w14:textId="77777777" w:rsidR="001026A6" w:rsidRDefault="001026A6" w:rsidP="00A344F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48" w:type="dxa"/>
            <w:vMerge/>
          </w:tcPr>
          <w:p w14:paraId="15CDFC67" w14:textId="77777777" w:rsidR="001026A6" w:rsidRDefault="001026A6" w:rsidP="00A344FF">
            <w:pPr>
              <w:pStyle w:val="Heading1"/>
            </w:pPr>
          </w:p>
        </w:tc>
      </w:tr>
      <w:tr w:rsidR="001026A6" w14:paraId="016519C2" w14:textId="77777777" w:rsidTr="00896377">
        <w:trPr>
          <w:trHeight w:val="183"/>
          <w:jc w:val="center"/>
        </w:trPr>
        <w:tc>
          <w:tcPr>
            <w:tcW w:w="4320" w:type="dxa"/>
            <w:gridSpan w:val="2"/>
            <w:vAlign w:val="center"/>
          </w:tcPr>
          <w:p w14:paraId="561AE5CB" w14:textId="77777777" w:rsidR="001026A6" w:rsidRDefault="001026A6" w:rsidP="00A344FF">
            <w:pPr>
              <w:pStyle w:val="NoSpacing"/>
            </w:pPr>
          </w:p>
        </w:tc>
        <w:tc>
          <w:tcPr>
            <w:tcW w:w="408" w:type="dxa"/>
            <w:vMerge/>
          </w:tcPr>
          <w:p w14:paraId="60EE929B" w14:textId="77777777" w:rsidR="001026A6" w:rsidRDefault="001026A6" w:rsidP="00A344F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48" w:type="dxa"/>
            <w:vMerge/>
          </w:tcPr>
          <w:p w14:paraId="3B7B39CC" w14:textId="77777777" w:rsidR="001026A6" w:rsidRDefault="001026A6" w:rsidP="00A344FF">
            <w:pPr>
              <w:pStyle w:val="Heading1"/>
            </w:pPr>
          </w:p>
        </w:tc>
      </w:tr>
      <w:tr w:rsidR="001026A6" w14:paraId="7D37512A" w14:textId="77777777" w:rsidTr="00896377">
        <w:trPr>
          <w:trHeight w:val="633"/>
          <w:jc w:val="center"/>
        </w:trPr>
        <w:tc>
          <w:tcPr>
            <w:tcW w:w="832" w:type="dxa"/>
            <w:vAlign w:val="center"/>
          </w:tcPr>
          <w:p w14:paraId="1E99E85E" w14:textId="77777777" w:rsidR="001026A6" w:rsidRPr="00222466" w:rsidRDefault="001026A6" w:rsidP="00A344FF">
            <w:pPr>
              <w:pStyle w:val="Information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49D3BC07" wp14:editId="5AE13514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8" w:type="dxa"/>
            <w:vAlign w:val="center"/>
          </w:tcPr>
          <w:p w14:paraId="11741D2B" w14:textId="1DD27528" w:rsidR="001026A6" w:rsidRPr="00222466" w:rsidRDefault="00896377" w:rsidP="00A344FF">
            <w:pPr>
              <w:pStyle w:val="Information"/>
            </w:pPr>
            <w:r w:rsidRPr="00896377">
              <w:t>ghassan.bilal@uotechnology.edu.iq</w:t>
            </w:r>
          </w:p>
        </w:tc>
        <w:tc>
          <w:tcPr>
            <w:tcW w:w="408" w:type="dxa"/>
            <w:vMerge/>
          </w:tcPr>
          <w:p w14:paraId="2E8FB062" w14:textId="77777777" w:rsidR="001026A6" w:rsidRDefault="001026A6" w:rsidP="00A344F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48" w:type="dxa"/>
            <w:vMerge/>
          </w:tcPr>
          <w:p w14:paraId="596E72CF" w14:textId="77777777" w:rsidR="001026A6" w:rsidRDefault="001026A6" w:rsidP="00A344FF">
            <w:pPr>
              <w:pStyle w:val="Heading1"/>
            </w:pPr>
          </w:p>
        </w:tc>
      </w:tr>
      <w:tr w:rsidR="001026A6" w14:paraId="3C9F154C" w14:textId="77777777" w:rsidTr="00896377">
        <w:trPr>
          <w:trHeight w:val="57"/>
          <w:jc w:val="center"/>
        </w:trPr>
        <w:tc>
          <w:tcPr>
            <w:tcW w:w="4320" w:type="dxa"/>
            <w:gridSpan w:val="2"/>
            <w:vAlign w:val="center"/>
          </w:tcPr>
          <w:p w14:paraId="4E31B83C" w14:textId="77777777" w:rsidR="001026A6" w:rsidRDefault="001026A6" w:rsidP="00A344FF">
            <w:pPr>
              <w:pStyle w:val="NoSpacing"/>
            </w:pPr>
          </w:p>
        </w:tc>
        <w:tc>
          <w:tcPr>
            <w:tcW w:w="408" w:type="dxa"/>
            <w:vMerge/>
          </w:tcPr>
          <w:p w14:paraId="6475B8ED" w14:textId="77777777" w:rsidR="001026A6" w:rsidRDefault="001026A6" w:rsidP="00A344F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48" w:type="dxa"/>
            <w:vMerge/>
          </w:tcPr>
          <w:p w14:paraId="134441DA" w14:textId="77777777" w:rsidR="001026A6" w:rsidRDefault="001026A6" w:rsidP="00A344FF">
            <w:pPr>
              <w:pStyle w:val="Heading1"/>
            </w:pPr>
          </w:p>
        </w:tc>
      </w:tr>
      <w:tr w:rsidR="001026A6" w14:paraId="30E2A53E" w14:textId="77777777" w:rsidTr="00896377">
        <w:trPr>
          <w:trHeight w:val="633"/>
          <w:jc w:val="center"/>
        </w:trPr>
        <w:tc>
          <w:tcPr>
            <w:tcW w:w="832" w:type="dxa"/>
            <w:vAlign w:val="center"/>
          </w:tcPr>
          <w:p w14:paraId="3E00DAED" w14:textId="77777777" w:rsidR="001026A6" w:rsidRPr="00222466" w:rsidRDefault="001026A6" w:rsidP="00A344FF">
            <w:pPr>
              <w:pStyle w:val="Information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0CBE269F" wp14:editId="75DC59E1">
                  <wp:extent cx="394335" cy="394335"/>
                  <wp:effectExtent l="0" t="0" r="0" b="5715"/>
                  <wp:docPr id="16" name="Graphic 16" descr="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orld.svg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8" w:type="dxa"/>
            <w:vAlign w:val="center"/>
          </w:tcPr>
          <w:p w14:paraId="41DB9987" w14:textId="091A972F" w:rsidR="001026A6" w:rsidRPr="00222466" w:rsidRDefault="00896377" w:rsidP="00A344FF">
            <w:pPr>
              <w:pStyle w:val="Information"/>
            </w:pPr>
            <w:r w:rsidRPr="00896377">
              <w:t>https://eme.uotechnology.edu.iq/</w:t>
            </w:r>
          </w:p>
        </w:tc>
        <w:tc>
          <w:tcPr>
            <w:tcW w:w="408" w:type="dxa"/>
            <w:vMerge/>
          </w:tcPr>
          <w:p w14:paraId="209DAB4F" w14:textId="77777777" w:rsidR="001026A6" w:rsidRDefault="001026A6" w:rsidP="00A344FF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5948" w:type="dxa"/>
            <w:vMerge/>
          </w:tcPr>
          <w:p w14:paraId="5BC1B251" w14:textId="77777777" w:rsidR="001026A6" w:rsidRDefault="001026A6" w:rsidP="00A344FF">
            <w:pPr>
              <w:pStyle w:val="Heading1"/>
            </w:pPr>
          </w:p>
        </w:tc>
      </w:tr>
      <w:tr w:rsidR="001026A6" w14:paraId="66E7CCCE" w14:textId="77777777" w:rsidTr="00896377">
        <w:trPr>
          <w:trHeight w:val="2448"/>
          <w:jc w:val="center"/>
        </w:trPr>
        <w:tc>
          <w:tcPr>
            <w:tcW w:w="4320" w:type="dxa"/>
            <w:gridSpan w:val="2"/>
          </w:tcPr>
          <w:p w14:paraId="099C7222" w14:textId="77777777" w:rsidR="00A45753" w:rsidRPr="00A45753" w:rsidRDefault="00A45753" w:rsidP="00A45753">
            <w:pPr>
              <w:pStyle w:val="Heading3"/>
            </w:pPr>
            <w:r w:rsidRPr="00A45753">
              <w:rPr>
                <w:caps w:val="0"/>
              </w:rPr>
              <w:t>Academic profile</w:t>
            </w:r>
          </w:p>
          <w:p w14:paraId="24566F15" w14:textId="2FF55323" w:rsidR="001026A6" w:rsidRPr="00A45753" w:rsidRDefault="00A45753" w:rsidP="00A344FF">
            <w:pPr>
              <w:pStyle w:val="Information"/>
            </w:pPr>
            <w:hyperlink r:id="rId20" w:history="1">
              <w:r w:rsidRPr="00A45753">
                <w:rPr>
                  <w:rStyle w:val="Hyperlink"/>
                  <w:color w:val="FFFFFF" w:themeColor="background1"/>
                </w:rPr>
                <w:t>https://eme.uotechnology.edu.iq/index.php/s/cv/item/601-dr-ghassan-abdul-hussein-bilal</w:t>
              </w:r>
            </w:hyperlink>
          </w:p>
          <w:p w14:paraId="3154BA7C" w14:textId="77777777" w:rsidR="00A45753" w:rsidRDefault="00A45753" w:rsidP="00A344FF">
            <w:pPr>
              <w:pStyle w:val="Information"/>
            </w:pPr>
          </w:p>
          <w:p w14:paraId="1A82E564" w14:textId="77777777" w:rsidR="00A45753" w:rsidRPr="00A45753" w:rsidRDefault="00A45753" w:rsidP="00A45753">
            <w:pPr>
              <w:pStyle w:val="NormalWeb"/>
              <w:shd w:val="clear" w:color="auto" w:fill="002060"/>
              <w:spacing w:after="0"/>
              <w:ind w:left="-168" w:firstLine="168"/>
              <w:jc w:val="both"/>
              <w:rPr>
                <w:rFonts w:ascii="Cairo" w:hAnsi="Cairo" w:cs="Cairo"/>
                <w:b/>
                <w:bCs/>
                <w:color w:val="FFFFFF" w:themeColor="background1"/>
                <w:lang w:val="en-US"/>
              </w:rPr>
            </w:pPr>
            <w:hyperlink r:id="rId21" w:tgtFrame="_blank" w:history="1">
              <w:r w:rsidRPr="00A45753">
                <w:rPr>
                  <w:rFonts w:ascii="Cairo" w:hAnsi="Cairo" w:cs="Cairo"/>
                  <w:b/>
                  <w:bCs/>
                  <w:color w:val="FFFFFF" w:themeColor="background1"/>
                  <w:u w:val="single"/>
                  <w:lang w:val="en-US"/>
                </w:rPr>
                <w:t>Google Scholar Profile</w:t>
              </w:r>
            </w:hyperlink>
          </w:p>
          <w:p w14:paraId="2AA6E59A" w14:textId="77777777" w:rsidR="00A45753" w:rsidRPr="00A45753" w:rsidRDefault="00A45753" w:rsidP="00A45753">
            <w:pPr>
              <w:shd w:val="clear" w:color="auto" w:fill="002060"/>
              <w:spacing w:after="0"/>
              <w:ind w:left="-168" w:firstLine="168"/>
              <w:jc w:val="both"/>
              <w:rPr>
                <w:rFonts w:ascii="Cairo" w:hAnsi="Cairo" w:cs="Cairo"/>
                <w:b/>
                <w:bCs/>
                <w:color w:val="FFFFFF" w:themeColor="background1"/>
                <w:sz w:val="24"/>
                <w:szCs w:val="24"/>
                <w:lang w:val="en-US"/>
              </w:rPr>
            </w:pPr>
            <w:hyperlink r:id="rId22" w:tgtFrame="_blank" w:history="1">
              <w:r w:rsidRPr="00A45753">
                <w:rPr>
                  <w:rFonts w:ascii="Cairo" w:hAnsi="Cairo" w:cs="Cairo"/>
                  <w:b/>
                  <w:bCs/>
                  <w:color w:val="FFFFFF" w:themeColor="background1"/>
                  <w:sz w:val="24"/>
                  <w:szCs w:val="24"/>
                  <w:u w:val="single"/>
                  <w:lang w:val="en-US"/>
                </w:rPr>
                <w:t>Researcgate Profile</w:t>
              </w:r>
            </w:hyperlink>
          </w:p>
          <w:p w14:paraId="5FC3083B" w14:textId="77777777" w:rsidR="00A45753" w:rsidRPr="00A45753" w:rsidRDefault="00A45753" w:rsidP="00A45753">
            <w:pPr>
              <w:shd w:val="clear" w:color="auto" w:fill="002060"/>
              <w:spacing w:after="0"/>
              <w:ind w:left="-168" w:firstLine="168"/>
              <w:jc w:val="both"/>
              <w:rPr>
                <w:rFonts w:ascii="Cairo" w:hAnsi="Cairo" w:cs="Cairo"/>
                <w:b/>
                <w:bCs/>
                <w:color w:val="FFFFFF" w:themeColor="background1"/>
                <w:sz w:val="24"/>
                <w:szCs w:val="24"/>
                <w:lang w:val="en-US"/>
              </w:rPr>
            </w:pPr>
            <w:r w:rsidRPr="00A45753">
              <w:rPr>
                <w:rFonts w:ascii="Cairo" w:hAnsi="Cairo" w:cs="Cairo"/>
                <w:b/>
                <w:bCs/>
                <w:color w:val="FFFFFF" w:themeColor="background1"/>
                <w:sz w:val="24"/>
                <w:szCs w:val="24"/>
                <w:lang w:val="en-US"/>
              </w:rPr>
              <w:t> </w:t>
            </w:r>
            <w:hyperlink r:id="rId23" w:tgtFrame="_blank" w:history="1">
              <w:r w:rsidRPr="00A45753">
                <w:rPr>
                  <w:rFonts w:ascii="Cairo" w:hAnsi="Cairo" w:cs="Cairo"/>
                  <w:b/>
                  <w:bCs/>
                  <w:color w:val="FFFFFF" w:themeColor="background1"/>
                  <w:sz w:val="24"/>
                  <w:szCs w:val="24"/>
                  <w:u w:val="single"/>
                  <w:lang w:val="en-US"/>
                </w:rPr>
                <w:t>Publons Profile</w:t>
              </w:r>
            </w:hyperlink>
          </w:p>
          <w:p w14:paraId="581F9D9E" w14:textId="77777777" w:rsidR="00A45753" w:rsidRPr="00A45753" w:rsidRDefault="00A45753" w:rsidP="00A45753">
            <w:pPr>
              <w:shd w:val="clear" w:color="auto" w:fill="002060"/>
              <w:spacing w:after="0"/>
              <w:ind w:left="-168" w:firstLine="168"/>
              <w:jc w:val="both"/>
              <w:rPr>
                <w:rFonts w:ascii="Cairo" w:hAnsi="Cairo" w:cs="Cairo"/>
                <w:b/>
                <w:bCs/>
                <w:color w:val="FFFFFF" w:themeColor="background1"/>
                <w:sz w:val="24"/>
                <w:szCs w:val="24"/>
                <w:lang w:val="en-US"/>
              </w:rPr>
            </w:pPr>
            <w:hyperlink r:id="rId24" w:tgtFrame="_blank" w:history="1">
              <w:r w:rsidRPr="00A45753">
                <w:rPr>
                  <w:rFonts w:ascii="Cairo" w:hAnsi="Cairo" w:cs="Cairo"/>
                  <w:b/>
                  <w:bCs/>
                  <w:color w:val="FFFFFF" w:themeColor="background1"/>
                  <w:sz w:val="24"/>
                  <w:szCs w:val="24"/>
                  <w:u w:val="single"/>
                  <w:lang w:val="en-US"/>
                </w:rPr>
                <w:t>ORCID iD</w:t>
              </w:r>
            </w:hyperlink>
          </w:p>
          <w:p w14:paraId="4FEE9C9A" w14:textId="77777777" w:rsidR="00A45753" w:rsidRPr="00A45753" w:rsidRDefault="00A45753" w:rsidP="00A45753">
            <w:pPr>
              <w:shd w:val="clear" w:color="auto" w:fill="002060"/>
              <w:spacing w:after="0"/>
              <w:ind w:left="-168" w:firstLine="168"/>
              <w:jc w:val="both"/>
              <w:rPr>
                <w:rFonts w:ascii="Cairo" w:hAnsi="Cairo" w:cs="Cairo"/>
                <w:b/>
                <w:bCs/>
                <w:color w:val="FFFFFF" w:themeColor="background1"/>
                <w:sz w:val="24"/>
                <w:szCs w:val="24"/>
                <w:lang w:val="en-US"/>
              </w:rPr>
            </w:pPr>
            <w:r w:rsidRPr="00A45753">
              <w:rPr>
                <w:rFonts w:ascii="Cairo" w:hAnsi="Cairo" w:cs="Cairo"/>
                <w:b/>
                <w:bCs/>
                <w:color w:val="FFFFFF" w:themeColor="background1"/>
                <w:sz w:val="24"/>
                <w:szCs w:val="24"/>
                <w:lang w:val="en-US"/>
              </w:rPr>
              <w:t> </w:t>
            </w:r>
            <w:hyperlink r:id="rId25" w:tgtFrame="_blank" w:history="1">
              <w:r w:rsidRPr="00A45753">
                <w:rPr>
                  <w:rFonts w:ascii="Cairo" w:hAnsi="Cairo" w:cs="Cairo"/>
                  <w:b/>
                  <w:bCs/>
                  <w:color w:val="FFFFFF" w:themeColor="background1"/>
                  <w:sz w:val="24"/>
                  <w:szCs w:val="24"/>
                  <w:u w:val="single"/>
                  <w:lang w:val="en-US"/>
                </w:rPr>
                <w:t>Scopus</w:t>
              </w:r>
            </w:hyperlink>
          </w:p>
          <w:p w14:paraId="0B95EA38" w14:textId="5F789E10" w:rsidR="00A45753" w:rsidRPr="007443A0" w:rsidRDefault="00A45753" w:rsidP="00A344FF">
            <w:pPr>
              <w:pStyle w:val="Information"/>
            </w:pPr>
          </w:p>
        </w:tc>
        <w:tc>
          <w:tcPr>
            <w:tcW w:w="408" w:type="dxa"/>
          </w:tcPr>
          <w:p w14:paraId="11472A76" w14:textId="77777777" w:rsidR="001026A6" w:rsidRDefault="001026A6" w:rsidP="00A344FF"/>
        </w:tc>
        <w:tc>
          <w:tcPr>
            <w:tcW w:w="5948" w:type="dxa"/>
            <w:vMerge/>
          </w:tcPr>
          <w:p w14:paraId="7234993E" w14:textId="77777777" w:rsidR="001026A6" w:rsidRDefault="001026A6" w:rsidP="00A344FF"/>
        </w:tc>
      </w:tr>
    </w:tbl>
    <w:p w14:paraId="4825FFE2" w14:textId="4294A64F" w:rsidR="00FA0677" w:rsidRPr="00FA0677" w:rsidRDefault="00FA0677" w:rsidP="00FA0677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/>
        </w:rPr>
      </w:pPr>
    </w:p>
    <w:p w14:paraId="65A8E502" w14:textId="439ACEF9" w:rsidR="007F5B63" w:rsidRPr="00B62156" w:rsidRDefault="00FA0677" w:rsidP="00437A10">
      <w:pPr>
        <w:pStyle w:val="BodyText"/>
        <w:spacing w:after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0C3EDD" wp14:editId="608A8864">
            <wp:simplePos x="0" y="0"/>
            <wp:positionH relativeFrom="column">
              <wp:posOffset>3872230</wp:posOffset>
            </wp:positionH>
            <wp:positionV relativeFrom="paragraph">
              <wp:posOffset>267970</wp:posOffset>
            </wp:positionV>
            <wp:extent cx="890239" cy="1299210"/>
            <wp:effectExtent l="0" t="0" r="571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10" cy="130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235E62C" wp14:editId="7B70C465">
            <wp:simplePos x="0" y="0"/>
            <wp:positionH relativeFrom="column">
              <wp:posOffset>5076190</wp:posOffset>
            </wp:positionH>
            <wp:positionV relativeFrom="paragraph">
              <wp:posOffset>242570</wp:posOffset>
            </wp:positionV>
            <wp:extent cx="929346" cy="1300177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346" cy="130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F5B63" w:rsidRPr="00B62156" w:rsidSect="005D6B1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type w:val="continuous"/>
      <w:pgSz w:w="11906" w:h="16838" w:code="9"/>
      <w:pgMar w:top="720" w:right="562" w:bottom="720" w:left="562" w:header="0" w:footer="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9DEAD" w14:textId="77777777" w:rsidR="00896377" w:rsidRDefault="00896377" w:rsidP="00590471">
      <w:r>
        <w:separator/>
      </w:r>
    </w:p>
  </w:endnote>
  <w:endnote w:type="continuationSeparator" w:id="0">
    <w:p w14:paraId="149CDFA5" w14:textId="77777777" w:rsidR="00896377" w:rsidRDefault="0089637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iro">
    <w:panose1 w:val="00000000000000000000"/>
    <w:charset w:val="00"/>
    <w:family w:val="auto"/>
    <w:pitch w:val="variable"/>
    <w:sig w:usb0="A00020AF" w:usb1="9000204B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05B8A" w14:textId="77777777" w:rsidR="00E75811" w:rsidRDefault="00E75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629F5" w14:textId="77777777" w:rsidR="00E75811" w:rsidRDefault="00E758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CB8A2" w14:textId="77777777" w:rsidR="00E75811" w:rsidRDefault="00E75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10ED1" w14:textId="77777777" w:rsidR="00896377" w:rsidRDefault="00896377" w:rsidP="00590471">
      <w:r>
        <w:separator/>
      </w:r>
    </w:p>
  </w:footnote>
  <w:footnote w:type="continuationSeparator" w:id="0">
    <w:p w14:paraId="2FD4FA5D" w14:textId="77777777" w:rsidR="00896377" w:rsidRDefault="0089637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AB0EF" w14:textId="77777777" w:rsidR="00E75811" w:rsidRDefault="00E75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60DD7" w14:textId="77777777" w:rsidR="00E75811" w:rsidRDefault="00E75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9E70E" w14:textId="77777777" w:rsidR="00E75811" w:rsidRDefault="00E758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8227CF"/>
    <w:multiLevelType w:val="multilevel"/>
    <w:tmpl w:val="E8C67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AE748F"/>
    <w:multiLevelType w:val="hybridMultilevel"/>
    <w:tmpl w:val="DBA04926"/>
    <w:lvl w:ilvl="0" w:tplc="90A4761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30633">
    <w:abstractNumId w:val="5"/>
  </w:num>
  <w:num w:numId="2" w16cid:durableId="205604227">
    <w:abstractNumId w:val="6"/>
  </w:num>
  <w:num w:numId="3" w16cid:durableId="947468786">
    <w:abstractNumId w:val="4"/>
  </w:num>
  <w:num w:numId="4" w16cid:durableId="247008109">
    <w:abstractNumId w:val="4"/>
    <w:lvlOverride w:ilvl="0">
      <w:startOverride w:val="1"/>
    </w:lvlOverride>
  </w:num>
  <w:num w:numId="5" w16cid:durableId="1600068048">
    <w:abstractNumId w:val="7"/>
  </w:num>
  <w:num w:numId="6" w16cid:durableId="1604150508">
    <w:abstractNumId w:val="3"/>
  </w:num>
  <w:num w:numId="7" w16cid:durableId="372121345">
    <w:abstractNumId w:val="2"/>
  </w:num>
  <w:num w:numId="8" w16cid:durableId="430976996">
    <w:abstractNumId w:val="1"/>
  </w:num>
  <w:num w:numId="9" w16cid:durableId="1586186359">
    <w:abstractNumId w:val="0"/>
  </w:num>
  <w:num w:numId="10" w16cid:durableId="1258519448">
    <w:abstractNumId w:val="9"/>
  </w:num>
  <w:num w:numId="11" w16cid:durableId="13376090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96377"/>
    <w:rsid w:val="00007B35"/>
    <w:rsid w:val="00047D5E"/>
    <w:rsid w:val="00060042"/>
    <w:rsid w:val="00071E84"/>
    <w:rsid w:val="00092B82"/>
    <w:rsid w:val="000D01CA"/>
    <w:rsid w:val="000F7D04"/>
    <w:rsid w:val="001026A6"/>
    <w:rsid w:val="00150ABD"/>
    <w:rsid w:val="00152599"/>
    <w:rsid w:val="001F5586"/>
    <w:rsid w:val="0020728B"/>
    <w:rsid w:val="00222466"/>
    <w:rsid w:val="00244850"/>
    <w:rsid w:val="00271E45"/>
    <w:rsid w:val="002951A6"/>
    <w:rsid w:val="002B2116"/>
    <w:rsid w:val="00437A10"/>
    <w:rsid w:val="00447C4C"/>
    <w:rsid w:val="0046321E"/>
    <w:rsid w:val="00472C27"/>
    <w:rsid w:val="004779CF"/>
    <w:rsid w:val="00485374"/>
    <w:rsid w:val="004F5137"/>
    <w:rsid w:val="00507E82"/>
    <w:rsid w:val="00555003"/>
    <w:rsid w:val="005801E5"/>
    <w:rsid w:val="00587DBA"/>
    <w:rsid w:val="00590471"/>
    <w:rsid w:val="00592FA3"/>
    <w:rsid w:val="005C65F8"/>
    <w:rsid w:val="005D01FA"/>
    <w:rsid w:val="005D6B13"/>
    <w:rsid w:val="00610465"/>
    <w:rsid w:val="00647A4B"/>
    <w:rsid w:val="00653E75"/>
    <w:rsid w:val="006A19E5"/>
    <w:rsid w:val="006B6318"/>
    <w:rsid w:val="007443A0"/>
    <w:rsid w:val="00746C1D"/>
    <w:rsid w:val="007C1280"/>
    <w:rsid w:val="007F54A0"/>
    <w:rsid w:val="007F5B63"/>
    <w:rsid w:val="00803974"/>
    <w:rsid w:val="008044BB"/>
    <w:rsid w:val="00846CB9"/>
    <w:rsid w:val="008472E9"/>
    <w:rsid w:val="0085213D"/>
    <w:rsid w:val="00896377"/>
    <w:rsid w:val="008C2CFC"/>
    <w:rsid w:val="008F6E2E"/>
    <w:rsid w:val="009C2E65"/>
    <w:rsid w:val="009F3F00"/>
    <w:rsid w:val="00A344FF"/>
    <w:rsid w:val="00A45753"/>
    <w:rsid w:val="00B62156"/>
    <w:rsid w:val="00B6466C"/>
    <w:rsid w:val="00B74FA6"/>
    <w:rsid w:val="00BB07AE"/>
    <w:rsid w:val="00BF4D49"/>
    <w:rsid w:val="00C422FD"/>
    <w:rsid w:val="00C4452C"/>
    <w:rsid w:val="00C57C37"/>
    <w:rsid w:val="00CA495A"/>
    <w:rsid w:val="00CB7967"/>
    <w:rsid w:val="00CE1E3D"/>
    <w:rsid w:val="00DF2F8A"/>
    <w:rsid w:val="00E04419"/>
    <w:rsid w:val="00E36633"/>
    <w:rsid w:val="00E5402A"/>
    <w:rsid w:val="00E75811"/>
    <w:rsid w:val="00E90A60"/>
    <w:rsid w:val="00EA7FD2"/>
    <w:rsid w:val="00EC37FB"/>
    <w:rsid w:val="00EE7E09"/>
    <w:rsid w:val="00F0223C"/>
    <w:rsid w:val="00F51250"/>
    <w:rsid w:val="00F84908"/>
    <w:rsid w:val="00FA0677"/>
    <w:rsid w:val="00FA37E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8"/>
    <o:shapelayout v:ext="edit">
      <o:idmap v:ext="edit" data="2"/>
    </o:shapelayout>
  </w:shapeDefaults>
  <w:decimalSymbol w:val="."/>
  <w:listSeparator w:val=","/>
  <w14:docId w14:val="5A2230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GB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7C4C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37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B2632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52599"/>
    <w:pPr>
      <w:kinsoku w:val="0"/>
      <w:overflowPunct w:val="0"/>
      <w:spacing w:before="240" w:after="480"/>
    </w:pPr>
    <w:rPr>
      <w:rFonts w:asciiTheme="majorHAnsi" w:hAnsiTheme="majorHAnsi"/>
      <w:b/>
      <w:bCs/>
      <w:caps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152599"/>
    <w:rPr>
      <w:rFonts w:asciiTheme="majorHAnsi" w:hAnsiTheme="majorHAnsi"/>
      <w:b/>
      <w:bCs/>
      <w:caps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437A10"/>
    <w:pPr>
      <w:kinsoku w:val="0"/>
      <w:overflowPunct w:val="0"/>
      <w:spacing w:before="4" w:after="0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47D5E"/>
    <w:pPr>
      <w:numPr>
        <w:numId w:val="5"/>
      </w:numPr>
      <w:spacing w:after="120"/>
      <w:ind w:left="720"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customStyle="1" w:styleId="Greytext">
    <w:name w:val="Grey text"/>
    <w:basedOn w:val="DefaultParagraphFont"/>
    <w:uiPriority w:val="4"/>
    <w:semiHidden/>
    <w:qFormat/>
    <w:rsid w:val="00437A10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437A10"/>
    <w:pPr>
      <w:spacing w:after="840"/>
      <w:contextualSpacing/>
    </w:pPr>
    <w:rPr>
      <w:rFonts w:eastAsiaTheme="minorEastAsia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47C4C"/>
    <w:rPr>
      <w:color w:val="0070C0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377"/>
    <w:rPr>
      <w:rFonts w:asciiTheme="majorHAnsi" w:eastAsiaTheme="majorEastAsia" w:hAnsiTheme="majorHAnsi" w:cstheme="majorBidi"/>
      <w:color w:val="0B2632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45753"/>
    <w:rPr>
      <w:rFonts w:ascii="Times New Roman" w:hAnsi="Times New Roman"/>
      <w:sz w:val="24"/>
      <w:szCs w:val="24"/>
    </w:rPr>
  </w:style>
  <w:style w:type="paragraph" w:customStyle="1" w:styleId="speakers-text">
    <w:name w:val="speakers-text"/>
    <w:basedOn w:val="Normal"/>
    <w:rsid w:val="00A45753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457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scholar.google.com/citations?hl=en&amp;user=jS035J4AAAAJ&amp;scilu=&amp;scisig=AMD79ooAAAAAXiR5KDkyOrHbahq6SUjxQp7X2jAwq1TS&amp;gmla=AJsN-F4RYiHtcnzpkF4IdkgDFQZjxFyZxJlNxxngCQOCvsu-5Lg-j4D2tPUlrFyeUm56RPYJ76imjm-nFxrwk6yFKDxT_Va1z4bxetzXP-AgUk3Uf2lmmEE&amp;sciund=13571081956999545061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hyperlink" Target="https://www.scopus.com/authid/detail.uri?authorId=57196718362" TargetMode="External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eme.uotechnology.edu.iq/index.php/s/cv/item/601-dr-ghassan-abdul-hussein-bilal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orcid.org/my-orcid?justRegistered" TargetMode="External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23" Type="http://schemas.openxmlformats.org/officeDocument/2006/relationships/hyperlink" Target="https://publons.com/dashboard/summary/" TargetMode="External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sv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researchgate.net/profile/Ghassan_Bilal?ev=hdr_xprf&amp;_sg=mta5vg5bobcZsgjwpZdvkfzRxvTnAlCkXTrdtFjdtNOPALCBW1k3_RNqkOCy0io4toB2ixvFwkkWbmUT7jeS9R1M" TargetMode="External"/><Relationship Id="rId27" Type="http://schemas.openxmlformats.org/officeDocument/2006/relationships/image" Target="media/image11.jpeg"/><Relationship Id="rId30" Type="http://schemas.openxmlformats.org/officeDocument/2006/relationships/footer" Target="footer1.xml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ham\AppData\Roaming\Microsoft\Templates\Playful%20busines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3C0FF900558493D87239B9A1957DF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EAF9E3-6C2D-4508-85BE-85B0F959268A}"/>
      </w:docPartPr>
      <w:docPartBody>
        <w:p w:rsidR="00000000" w:rsidRDefault="00000000">
          <w:pPr>
            <w:pStyle w:val="23C0FF900558493D87239B9A1957DFD9"/>
          </w:pPr>
          <w:r w:rsidRPr="000F7D04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iro">
    <w:panose1 w:val="00000000000000000000"/>
    <w:charset w:val="00"/>
    <w:family w:val="auto"/>
    <w:pitch w:val="variable"/>
    <w:sig w:usb0="A00020AF" w:usb1="9000204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930"/>
    <w:rsid w:val="00B9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7F62C96A8E460B934982A575EA3C60">
    <w:name w:val="197F62C96A8E460B934982A575EA3C60"/>
  </w:style>
  <w:style w:type="paragraph" w:customStyle="1" w:styleId="5D3F1392CA2D4CF9B62D9917B658BA1D">
    <w:name w:val="5D3F1392CA2D4CF9B62D9917B658BA1D"/>
  </w:style>
  <w:style w:type="paragraph" w:customStyle="1" w:styleId="A1FE33AA5DF44DA9B3E58A4D6E0D9D88">
    <w:name w:val="A1FE33AA5DF44DA9B3E58A4D6E0D9D88"/>
  </w:style>
  <w:style w:type="paragraph" w:customStyle="1" w:styleId="7F3BED6AA249468AB0605EED667EBC08">
    <w:name w:val="7F3BED6AA249468AB0605EED667EBC08"/>
  </w:style>
  <w:style w:type="paragraph" w:customStyle="1" w:styleId="5F555DE1C4B84835ABCD01CF78EC3AF6">
    <w:name w:val="5F555DE1C4B84835ABCD01CF78EC3AF6"/>
  </w:style>
  <w:style w:type="paragraph" w:customStyle="1" w:styleId="CA9A8ECD073E4A419C5E9329FBCC576E">
    <w:name w:val="CA9A8ECD073E4A419C5E9329FBCC576E"/>
  </w:style>
  <w:style w:type="paragraph" w:customStyle="1" w:styleId="58B8DFC77D2A4FD7B3D04DA28757E2FE">
    <w:name w:val="58B8DFC77D2A4FD7B3D04DA28757E2FE"/>
  </w:style>
  <w:style w:type="paragraph" w:customStyle="1" w:styleId="AA740C0ECDF844CBBBBF5F160BF6D9B1">
    <w:name w:val="AA740C0ECDF844CBBBBF5F160BF6D9B1"/>
  </w:style>
  <w:style w:type="paragraph" w:customStyle="1" w:styleId="7B24D69DB8294DA1A4AFB1E7B806E3F4">
    <w:name w:val="7B24D69DB8294DA1A4AFB1E7B806E3F4"/>
  </w:style>
  <w:style w:type="paragraph" w:customStyle="1" w:styleId="BCD09D94D5DE45468A21DB92C91230C3">
    <w:name w:val="BCD09D94D5DE45468A21DB92C91230C3"/>
  </w:style>
  <w:style w:type="paragraph" w:customStyle="1" w:styleId="032BC9513EB14907B82507B43ECA0CFC">
    <w:name w:val="032BC9513EB14907B82507B43ECA0CFC"/>
  </w:style>
  <w:style w:type="paragraph" w:customStyle="1" w:styleId="54F91576BE094B58A2533809E4A618E8">
    <w:name w:val="54F91576BE094B58A2533809E4A618E8"/>
  </w:style>
  <w:style w:type="paragraph" w:customStyle="1" w:styleId="23C0FF900558493D87239B9A1957DFD9">
    <w:name w:val="23C0FF900558493D87239B9A1957DFD9"/>
  </w:style>
  <w:style w:type="paragraph" w:customStyle="1" w:styleId="2EFE3631D58844D38AC4507882448B27">
    <w:name w:val="2EFE3631D58844D38AC4507882448B27"/>
  </w:style>
  <w:style w:type="paragraph" w:customStyle="1" w:styleId="06345A6562714878BA144D93586A76A1">
    <w:name w:val="06345A6562714878BA144D93586A76A1"/>
  </w:style>
  <w:style w:type="paragraph" w:customStyle="1" w:styleId="0CE8AED1887B4BAB8F84FDA8B6184061">
    <w:name w:val="0CE8AED1887B4BAB8F84FDA8B6184061"/>
  </w:style>
  <w:style w:type="paragraph" w:customStyle="1" w:styleId="8257CCAF530C4ED6A0FAB16236B29012">
    <w:name w:val="8257CCAF530C4ED6A0FAB16236B29012"/>
  </w:style>
  <w:style w:type="paragraph" w:customStyle="1" w:styleId="187F568D8AB64E8E9A731C0B2C46F49F">
    <w:name w:val="187F568D8AB64E8E9A731C0B2C46F49F"/>
  </w:style>
  <w:style w:type="paragraph" w:customStyle="1" w:styleId="97907AC1F8C24F4EBBEEC1F3B1FE5DD4">
    <w:name w:val="97907AC1F8C24F4EBBEEC1F3B1FE5DD4"/>
  </w:style>
  <w:style w:type="paragraph" w:customStyle="1" w:styleId="B6B2F67663614A1EB9401C605BF8CD1C">
    <w:name w:val="B6B2F67663614A1EB9401C605BF8CD1C"/>
  </w:style>
  <w:style w:type="paragraph" w:customStyle="1" w:styleId="8E0AB5607596411281F07F0CC6F40703">
    <w:name w:val="8E0AB5607596411281F07F0CC6F40703"/>
  </w:style>
  <w:style w:type="paragraph" w:customStyle="1" w:styleId="Information">
    <w:name w:val="Information"/>
    <w:basedOn w:val="Normal"/>
    <w:uiPriority w:val="1"/>
    <w:qFormat/>
    <w:pPr>
      <w:kinsoku w:val="0"/>
      <w:overflowPunct w:val="0"/>
      <w:spacing w:before="4" w:after="0" w:line="240" w:lineRule="auto"/>
      <w:contextualSpacing/>
    </w:pPr>
    <w:rPr>
      <w:rFonts w:eastAsia="Times New Roman" w:cs="Times New Roman"/>
      <w:color w:val="FFFFFF" w:themeColor="background1"/>
      <w:szCs w:val="17"/>
      <w:lang w:val="en-GB"/>
    </w:rPr>
  </w:style>
  <w:style w:type="paragraph" w:customStyle="1" w:styleId="5C07CEBD24004F3B9789BF2344F61BC2">
    <w:name w:val="5C07CEBD24004F3B9789BF2344F61BC2"/>
  </w:style>
  <w:style w:type="paragraph" w:customStyle="1" w:styleId="9ADECF769B324233BCDDAACD83D18502">
    <w:name w:val="9ADECF769B324233BCDDAACD83D18502"/>
  </w:style>
  <w:style w:type="paragraph" w:customStyle="1" w:styleId="9F7DA27EEA2044DCA071677582FBE52A">
    <w:name w:val="9F7DA27EEA2044DCA071677582FBE52A"/>
  </w:style>
  <w:style w:type="paragraph" w:customStyle="1" w:styleId="0EE21D7BCC7748619CED29A9CCF203A0">
    <w:name w:val="0EE21D7BCC7748619CED29A9CCF203A0"/>
  </w:style>
  <w:style w:type="paragraph" w:customStyle="1" w:styleId="DD1062B4154E481F98A724C66B2B9652">
    <w:name w:val="DD1062B4154E481F98A724C66B2B9652"/>
  </w:style>
  <w:style w:type="paragraph" w:customStyle="1" w:styleId="A9E9D454F7724695A061F8E50C3BF629">
    <w:name w:val="A9E9D454F7724695A061F8E50C3BF6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31B607B-226D-432A-AD44-DD2183872D7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5BE59356-E76B-4592-99E4-FB8944A79D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5BEFB9-D271-4F27-ADE0-480D3FB2E39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9EFFE3-A260-42A3-AC2B-460CB28384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Playful business resume.dotx</Template>
  <TotalTime>0</TotalTime>
  <Pages>1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2024-03-10T19:56:00Z</dcterms:created>
  <dcterms:modified xsi:type="dcterms:W3CDTF">2024-03-12T18:10:00Z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